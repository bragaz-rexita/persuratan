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-617855</wp:posOffset>
                </wp:positionH>
                <wp:positionV relativeFrom="paragraph">
                  <wp:posOffset>1593850</wp:posOffset>
                </wp:positionV>
                <wp:extent cx="2594609" cy="880745"/>
                <wp:effectExtent l="0" t="0" r="0" b="0"/>
                <wp:wrapNone/>
                <wp:docPr id="1027" name="Text Box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94609" cy="880745"/>
                        </a:xfrm>
                        <a:prstGeom prst="rect"/>
                        <a:ln>
                          <a:noFill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Arial Rounded MT Bold" w:hAnsi="Arial Rounded MT Bold"/>
                                <w:color w:val="ffffff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color w:val="ffffff"/>
                                <w:sz w:val="52"/>
                                <w:szCs w:val="52"/>
                                <w:lang w:val="id-ID"/>
                              </w:rPr>
                              <w:t>VIVI ROV</w:t>
                            </w:r>
                            <w:r>
                              <w:rPr>
                                <w:rFonts w:ascii="Arial Rounded MT Bold" w:hAnsi="Arial Rounded MT Bold"/>
                                <w:color w:val="ffffff"/>
                                <w:sz w:val="52"/>
                                <w:szCs w:val="52"/>
                                <w:lang w:val="id-ID"/>
                              </w:rPr>
                              <w:t>IQOH NURANITA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ed="f" stroked="f" style="position:absolute;margin-left:-48.65pt;margin-top:125.5pt;width:204.3pt;height:69.35pt;z-index:9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Arial Rounded MT Bold" w:hAnsi="Arial Rounded MT Bold"/>
                          <w:color w:val="ffffff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rFonts w:ascii="Arial Rounded MT Bold" w:hAnsi="Arial Rounded MT Bold"/>
                          <w:color w:val="ffffff"/>
                          <w:sz w:val="52"/>
                          <w:szCs w:val="52"/>
                          <w:lang w:val="id-ID"/>
                        </w:rPr>
                        <w:t>VIVI ROV</w:t>
                      </w:r>
                      <w:r>
                        <w:rPr>
                          <w:rFonts w:ascii="Arial Rounded MT Bold" w:hAnsi="Arial Rounded MT Bold"/>
                          <w:color w:val="ffffff"/>
                          <w:sz w:val="52"/>
                          <w:szCs w:val="52"/>
                          <w:lang w:val="id-ID"/>
                        </w:rPr>
                        <w:t>IQOH NURANITA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column">
                  <wp:posOffset>-716692</wp:posOffset>
                </wp:positionH>
                <wp:positionV relativeFrom="paragraph">
                  <wp:posOffset>6783858</wp:posOffset>
                </wp:positionV>
                <wp:extent cx="3027147" cy="1998344"/>
                <wp:effectExtent l="0" t="0" r="0" b="1905"/>
                <wp:wrapNone/>
                <wp:docPr id="1028" name="Text Box 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27147" cy="1998344"/>
                        </a:xfrm>
                        <a:prstGeom prst="rect"/>
                        <a:ln>
                          <a:noFill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color w:val="1f3864"/>
                                <w:sz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color w:val="1f3864"/>
                                <w:sz w:val="28"/>
                                <w:lang w:val="id-ID"/>
                              </w:rPr>
                              <w:t>Pelatihan Electrocardiography (EKG) Dasar Perawat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color w:val="1f3864"/>
                                <w:sz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color w:val="1f3864"/>
                                <w:sz w:val="28"/>
                                <w:lang w:val="id-ID"/>
                              </w:rPr>
                              <w:t>Pelatihan Basic Trauma Cardiac Life Suport (BTCLS)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color w:val="1f3864"/>
                                <w:sz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color w:val="1f3864"/>
                                <w:sz w:val="28"/>
                                <w:lang w:val="id-ID"/>
                              </w:rPr>
                              <w:t>ON The Job Training (OTJ) Swab Antigen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8" filled="f" stroked="f" style="position:absolute;margin-left:-56.43pt;margin-top:534.16pt;width:238.36pt;height:157.35pt;z-index:21;mso-position-horizontal-relative:text;mso-position-vertical-relative:text;mso-width-percent:0;mso-width-relative:margin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color w:val="1f3864"/>
                          <w:sz w:val="28"/>
                          <w:lang w:val="id-ID"/>
                        </w:rPr>
                      </w:pPr>
                      <w:r>
                        <w:rPr>
                          <w:b/>
                          <w:color w:val="1f3864"/>
                          <w:sz w:val="28"/>
                          <w:lang w:val="id-ID"/>
                        </w:rPr>
                        <w:t>Pelatihan Electrocardiography (EKG) Dasar Perawat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color w:val="1f3864"/>
                          <w:sz w:val="28"/>
                        </w:rPr>
                      </w:pPr>
                    </w:p>
                    <w:p>
                      <w:pPr>
                        <w:pStyle w:val="style0"/>
                        <w:jc w:val="center"/>
                        <w:rPr>
                          <w:b/>
                          <w:color w:val="1f3864"/>
                          <w:sz w:val="28"/>
                          <w:lang w:val="id-ID"/>
                        </w:rPr>
                      </w:pPr>
                      <w:r>
                        <w:rPr>
                          <w:b/>
                          <w:color w:val="1f3864"/>
                          <w:sz w:val="28"/>
                          <w:lang w:val="id-ID"/>
                        </w:rPr>
                        <w:t>Pelatihan Basic Trauma Cardiac Life Suport (BTCLS)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color w:val="1f3864"/>
                          <w:sz w:val="28"/>
                        </w:rPr>
                      </w:pPr>
                    </w:p>
                    <w:p>
                      <w:pPr>
                        <w:pStyle w:val="style0"/>
                        <w:jc w:val="center"/>
                        <w:rPr>
                          <w:b/>
                          <w:color w:val="1f3864"/>
                          <w:sz w:val="28"/>
                          <w:lang w:val="id-ID"/>
                        </w:rPr>
                      </w:pPr>
                      <w:r>
                        <w:rPr>
                          <w:b/>
                          <w:color w:val="1f3864"/>
                          <w:sz w:val="28"/>
                          <w:lang w:val="id-ID"/>
                        </w:rPr>
                        <w:t>ON The Job Training (OTJ) Swab Antigen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color w:val="1f3864"/>
                          <w:sz w:val="28"/>
                        </w:rPr>
                      </w:pPr>
                    </w:p>
                    <w:p>
                      <w:pPr>
                        <w:pStyle w:val="style0"/>
                        <w:rPr>
                          <w:b/>
                          <w:color w:val="1f3864"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column">
                  <wp:posOffset>2644346</wp:posOffset>
                </wp:positionH>
                <wp:positionV relativeFrom="paragraph">
                  <wp:posOffset>-218097</wp:posOffset>
                </wp:positionV>
                <wp:extent cx="4046855" cy="2138629"/>
                <wp:effectExtent l="0" t="0" r="0" b="0"/>
                <wp:wrapNone/>
                <wp:docPr id="1029" name="Text Box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46855" cy="2138629"/>
                        </a:xfrm>
                        <a:prstGeom prst="rect"/>
                        <a:ln>
                          <a:noFill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jc w:val="both"/>
                              <w:rPr>
                                <w:color w:val="1f4e7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Nama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lengkap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saya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  <w:lang w:val="id-ID"/>
                              </w:rPr>
                              <w:t>Vivi Rofiqoh Nuranita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,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Lahir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pada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tanggal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  <w:lang w:val="id-ID"/>
                              </w:rPr>
                              <w:t>24 Mei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Tahun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199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  <w:lang w:val="id-ID"/>
                              </w:rPr>
                              <w:t>7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,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dan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nama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panggilan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Saya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  <w:lang w:val="id-ID"/>
                              </w:rPr>
                              <w:t>Vivi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  <w:lang w:val="id-ID"/>
                              </w:rPr>
                              <w:t xml:space="preserve"> Saya tinggal di Dusun Kedunen RT. 01 RW. 03 Desa Bomo Kec. Blimbingsari Banyuwangi.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Saya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memiliki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ketertarikan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terhadap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dunia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  <w:lang w:val="id-ID"/>
                              </w:rPr>
                              <w:t>Kesehatan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,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selain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itu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saya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telah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  <w:lang w:val="id-ID"/>
                              </w:rPr>
                              <w:t>melaksanakan beberapa praktek kesehatan dan perawatan di rumah sakit daerah maupun rumah sakit swasta</w:t>
                            </w:r>
                            <w:r>
                              <w:rPr>
                                <w:color w:val="1f4e79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9" filled="f" stroked="f" style="position:absolute;margin-left:208.22pt;margin-top:-17.17pt;width:318.65pt;height:168.4pt;z-index:14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jc w:val="both"/>
                        <w:rPr>
                          <w:color w:val="1f4e79"/>
                          <w:sz w:val="30"/>
                          <w:szCs w:val="30"/>
                        </w:rPr>
                      </w:pP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Nama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lengkap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saya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  <w:lang w:val="id-ID"/>
                        </w:rPr>
                        <w:t>Vivi Rofiqoh Nuranita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,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Lahir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pada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tanggal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  <w:lang w:val="id-ID"/>
                        </w:rPr>
                        <w:t>24 Mei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Tahun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199</w:t>
                      </w:r>
                      <w:r>
                        <w:rPr>
                          <w:color w:val="1f4e79"/>
                          <w:sz w:val="30"/>
                          <w:szCs w:val="30"/>
                          <w:lang w:val="id-ID"/>
                        </w:rPr>
                        <w:t>7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,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dan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nama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panggilan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Saya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  <w:lang w:val="id-ID"/>
                        </w:rPr>
                        <w:t>Vivi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color w:val="1f4e79"/>
                          <w:sz w:val="30"/>
                          <w:szCs w:val="30"/>
                          <w:lang w:val="id-ID"/>
                        </w:rPr>
                        <w:t xml:space="preserve"> Saya tinggal di Dusun Kedunen RT. 01 RW. 03 Desa Bomo Kec. Blimbingsari Banyuwangi.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Saya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memiliki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ketertarikan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terhadap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dunia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  <w:lang w:val="id-ID"/>
                        </w:rPr>
                        <w:t>Kesehatan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,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selain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itu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saya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telah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color w:val="1f4e79"/>
                          <w:sz w:val="30"/>
                          <w:szCs w:val="30"/>
                          <w:lang w:val="id-ID"/>
                        </w:rPr>
                        <w:t>melaksanakan beberapa praktek kesehatan dan perawatan di rumah sakit daerah maupun rumah sakit swasta</w:t>
                      </w:r>
                      <w:r>
                        <w:rPr>
                          <w:color w:val="1f4e79"/>
                          <w:sz w:val="30"/>
                          <w:szCs w:val="3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w:drawing>
          <wp:anchor distT="0" distB="0" distL="0" distR="0" simplePos="false" relativeHeight="26" behindDoc="false" locked="false" layoutInCell="true" allowOverlap="true">
            <wp:simplePos x="0" y="0"/>
            <wp:positionH relativeFrom="column">
              <wp:posOffset>-33020</wp:posOffset>
            </wp:positionH>
            <wp:positionV relativeFrom="paragraph">
              <wp:posOffset>-488950</wp:posOffset>
            </wp:positionV>
            <wp:extent cx="1529080" cy="1875790"/>
            <wp:effectExtent l="76200" t="76200" r="90170" b="962660"/>
            <wp:wrapNone/>
            <wp:docPr id="1030" name="Picture 1" descr="E:\FILE FOTO RESMI\IMG-20190910-WA0000a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-67" t="0" r="67" b="0"/>
                    <a:stretch/>
                  </pic:blipFill>
                  <pic:spPr>
                    <a:xfrm rot="0">
                      <a:off x="0" y="0"/>
                      <a:ext cx="1529080" cy="1875790"/>
                    </a:xfrm>
                    <a:prstGeom prst="ellipse"/>
                    <a:ln cmpd="sng" cap="rnd" w="63500">
                      <a:solidFill>
                        <a:srgbClr val="ffffff"/>
                      </a:solidFill>
                      <a:prstDash val="solid"/>
                      <a:round/>
                      <a:headEnd/>
                      <a:tailEnd/>
                    </a:ln>
                    <a:effectLst>
                      <a:outerShdw rotWithShape="false" sx="-80000" sy="-18000" dist="292100" dir="5400000" blurRad="381000" kx="0" ky="0" algn="b">
                        <a:srgbClr val="000000">
                          <a:alpha val="22001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3109913</wp:posOffset>
                </wp:positionH>
                <wp:positionV relativeFrom="paragraph">
                  <wp:posOffset>-772160</wp:posOffset>
                </wp:positionV>
                <wp:extent cx="4650740" cy="556578"/>
                <wp:effectExtent l="0" t="0" r="16510" b="15240"/>
                <wp:wrapNone/>
                <wp:docPr id="1031" name="Rectangle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50740" cy="556578"/>
                        </a:xfrm>
                        <a:prstGeom prst="rect"/>
                        <a:solidFill>
                          <a:srgbClr val="002060"/>
                        </a:solidFill>
                        <a:ln cmpd="sng" cap="flat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color w:val="ffc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c000"/>
                                <w:sz w:val="52"/>
                                <w:szCs w:val="52"/>
                              </w:rPr>
                              <w:t>PROFIL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1" fillcolor="#002060" stroked="t" style="position:absolute;margin-left:244.88pt;margin-top:-60.8pt;width:366.2pt;height:43.83pt;z-index:3;mso-position-horizontal-relative:page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42719b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color w:val="ffc000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color w:val="ffc000"/>
                          <w:sz w:val="52"/>
                          <w:szCs w:val="52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page">
                  <wp:posOffset>727329</wp:posOffset>
                </wp:positionH>
                <wp:positionV relativeFrom="paragraph">
                  <wp:posOffset>5480685</wp:posOffset>
                </wp:positionV>
                <wp:extent cx="2295525" cy="314325"/>
                <wp:effectExtent l="0" t="0" r="0" b="0"/>
                <wp:wrapNone/>
                <wp:docPr id="1032" name="Text Box 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95525" cy="314325"/>
                        </a:xfrm>
                        <a:prstGeom prst="rect"/>
                        <a:ln>
                          <a:noFill/>
                        </a:ln>
                      </wps:spPr>
                      <wps:txbx id="1032">
                        <w:txbxContent>
                          <w:p>
                            <w:pPr>
                              <w:pStyle w:val="style0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id-ID"/>
                              </w:rPr>
                              <w:t>vivinuranita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32" filled="f" stroked="f" style="position:absolute;margin-left:57.27pt;margin-top:431.55pt;width:180.75pt;height:24.75pt;z-index:18;mso-position-horizontal-relative:page;mso-position-vertical-relative:text;mso-width-percent:0;mso-width-relative:margin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sz w:val="28"/>
                          <w:szCs w:val="28"/>
                          <w:lang w:val="id-ID"/>
                        </w:rPr>
                        <w:t>vivinuranita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page">
                  <wp:posOffset>726364</wp:posOffset>
                </wp:positionH>
                <wp:positionV relativeFrom="paragraph">
                  <wp:posOffset>4832985</wp:posOffset>
                </wp:positionV>
                <wp:extent cx="2295525" cy="314325"/>
                <wp:effectExtent l="0" t="0" r="0" b="0"/>
                <wp:wrapNone/>
                <wp:docPr id="1033" name="Text Box 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95525" cy="314325"/>
                        </a:xfrm>
                        <a:prstGeom prst="rect"/>
                        <a:ln>
                          <a:noFill/>
                        </a:ln>
                      </wps:spPr>
                      <wps:txbx id="1033">
                        <w:txbxContent>
                          <w:p>
                            <w:pPr>
                              <w:pStyle w:val="style0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@</w:t>
                            </w:r>
                            <w:r>
                              <w:rPr>
                                <w:sz w:val="28"/>
                                <w:szCs w:val="28"/>
                                <w:lang w:val="id-ID"/>
                              </w:rPr>
                              <w:t>vivianiita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33" filled="f" stroked="f" style="position:absolute;margin-left:57.19pt;margin-top:380.55pt;width:180.75pt;height:24.75pt;z-index:16;mso-position-horizontal-relative:page;mso-position-vertical-relative:text;mso-width-percent:0;mso-width-relative:margin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@</w:t>
                      </w:r>
                      <w:r>
                        <w:rPr>
                          <w:sz w:val="28"/>
                          <w:szCs w:val="28"/>
                          <w:lang w:val="id-ID"/>
                        </w:rPr>
                        <w:t>vivianiita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column">
                  <wp:posOffset>-203656</wp:posOffset>
                </wp:positionH>
                <wp:positionV relativeFrom="paragraph">
                  <wp:posOffset>4270146</wp:posOffset>
                </wp:positionV>
                <wp:extent cx="2295525" cy="314325"/>
                <wp:effectExtent l="0" t="0" r="0" b="0"/>
                <wp:wrapNone/>
                <wp:docPr id="1034" name="Text Box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95525" cy="314325"/>
                        </a:xfrm>
                        <a:prstGeom prst="rect"/>
                        <a:ln>
                          <a:noFill/>
                        </a:ln>
                      </wps:spPr>
                      <wps:txbx id="1034">
                        <w:txbxContent>
                          <w:p>
                            <w:pPr>
                              <w:pStyle w:val="style0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+62 </w:t>
                            </w:r>
                            <w:r>
                              <w:rPr>
                                <w:sz w:val="28"/>
                                <w:szCs w:val="28"/>
                                <w:lang w:val="id-ID"/>
                              </w:rPr>
                              <w:t>878 0660 0828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34" filled="f" stroked="f" style="position:absolute;margin-left:-16.04pt;margin-top:336.23pt;width:180.75pt;height:24.75pt;z-index:13;mso-position-horizontal-relative:text;mso-position-vertical-relative:text;mso-width-percent:0;mso-width-relative:margin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+62 </w:t>
                      </w:r>
                      <w:r>
                        <w:rPr>
                          <w:sz w:val="28"/>
                          <w:szCs w:val="28"/>
                          <w:lang w:val="id-ID"/>
                        </w:rPr>
                        <w:t>878 0660 0828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3223039</wp:posOffset>
                </wp:positionH>
                <wp:positionV relativeFrom="paragraph">
                  <wp:posOffset>-1108710</wp:posOffset>
                </wp:positionV>
                <wp:extent cx="4603114" cy="10246995"/>
                <wp:effectExtent l="0" t="0" r="6985" b="1905"/>
                <wp:wrapNone/>
                <wp:docPr id="1035" name="Rectangle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03114" cy="10246995"/>
                        </a:xfrm>
                        <a:prstGeom prst="rect"/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5" fillcolor="#f2f2f2" stroked="f" style="position:absolute;margin-left:253.78pt;margin-top:-87.3pt;width:362.45pt;height:806.85pt;z-index:2;mso-position-horizontal-relative:page;mso-position-vertical-relative:text;mso-width-percent:0;mso-height-percent:0;mso-width-relative:margin;mso-height-relative:margin;mso-wrap-distance-left:0.0pt;mso-wrap-distance-right:0.0pt;visibility:visible;">
                <v:stroke on="f" joinstyle="miter" color="#42719b" weight="1.0pt"/>
                <v:fill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page">
                  <wp:align>left</wp:align>
                </wp:positionH>
                <wp:positionV relativeFrom="paragraph">
                  <wp:posOffset>8921363</wp:posOffset>
                </wp:positionV>
                <wp:extent cx="7768590" cy="219406"/>
                <wp:effectExtent l="0" t="0" r="3810" b="9525"/>
                <wp:wrapNone/>
                <wp:docPr id="1036" name="Rectangle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768590" cy="219406"/>
                        </a:xfrm>
                        <a:prstGeom prst="rect"/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6" fillcolor="#ffc000" stroked="f" style="position:absolute;margin-left:0.0pt;margin-top:702.47pt;width:611.7pt;height:17.28pt;z-index:22;mso-position-horizontal:left;mso-position-horizontal-relative:page;mso-position-vertical-relative:text;mso-width-percent:0;mso-height-percent:0;mso-width-relative:margin;mso-height-relative:margin;mso-wrap-distance-left:0.0pt;mso-wrap-distance-right:0.0pt;visibility:visible;">
                <v:stroke on="f" joinstyle="miter" color="#42719b" weight="1.0pt"/>
                <v:fill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column">
                  <wp:posOffset>-898525</wp:posOffset>
                </wp:positionH>
                <wp:positionV relativeFrom="paragraph">
                  <wp:posOffset>8912860</wp:posOffset>
                </wp:positionV>
                <wp:extent cx="4304030" cy="235584"/>
                <wp:effectExtent l="0" t="0" r="1270" b="0"/>
                <wp:wrapNone/>
                <wp:docPr id="1037" name="Rectangl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04030" cy="23558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304030" h="235585" stroke="1">
                              <a:moveTo>
                                <a:pt x="0" y="0"/>
                              </a:moveTo>
                              <a:lnTo>
                                <a:pt x="4304030" y="0"/>
                              </a:lnTo>
                              <a:lnTo>
                                <a:pt x="4105247" y="219683"/>
                              </a:lnTo>
                              <a:lnTo>
                                <a:pt x="0" y="235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037" coordsize="4304030,235585" path="m0,0l4304030,0l4105247,219683l0,235585l0,0xe" fillcolor="#1f3864" stroked="f" style="position:absolute;margin-left:-70.75pt;margin-top:701.8pt;width:338.9pt;height:18.55pt;z-index:25;mso-position-horizontal-relative:text;mso-position-vertical-relative:text;mso-width-percent:0;mso-width-relative:margin;mso-height-relative:page;mso-wrap-distance-left:0.0pt;mso-wrap-distance-right:0.0pt;visibility:visible;">
                <v:stroke on="f" joinstyle="miter" color="#42719b" weight="1.0pt"/>
                <v:fill/>
                <v:path textboxrect="0,0,4304030,235585" o:connectlocs="0,0;4304030,0;4304030,235585;0,235585;0,0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column">
                  <wp:posOffset>3775710</wp:posOffset>
                </wp:positionH>
                <wp:positionV relativeFrom="paragraph">
                  <wp:posOffset>7534910</wp:posOffset>
                </wp:positionV>
                <wp:extent cx="862965" cy="862965"/>
                <wp:effectExtent l="19050" t="19050" r="13334" b="13334"/>
                <wp:wrapNone/>
                <wp:docPr id="1038" name="Oval 9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62965" cy="862965"/>
                        </a:xfrm>
                        <a:prstGeom prst="ellipse"/>
                        <a:ln cmpd="sng" cap="flat" w="381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8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color w:val="00206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16"/>
                                <w:szCs w:val="16"/>
                              </w:rPr>
                              <w:t>In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16"/>
                                <w:szCs w:val="16"/>
                              </w:rPr>
                              <w:t>ggris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50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038" filled="f" stroked="t" style="position:absolute;margin-left:297.3pt;margin-top:593.3pt;width:67.95pt;height:67.95pt;z-index:24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42719b" weight="3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color w:val="002060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16"/>
                          <w:szCs w:val="16"/>
                        </w:rPr>
                        <w:t>In</w:t>
                      </w:r>
                      <w:r>
                        <w:rPr>
                          <w:b/>
                          <w:bCs/>
                          <w:color w:val="002060"/>
                          <w:sz w:val="16"/>
                          <w:szCs w:val="16"/>
                        </w:rPr>
                        <w:t>ggris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24"/>
                          <w:szCs w:val="24"/>
                        </w:rPr>
                        <w:t>50</w:t>
                      </w:r>
                      <w:r>
                        <w:rPr>
                          <w:b/>
                          <w:bCs/>
                          <w:color w:val="002060"/>
                          <w:sz w:val="24"/>
                          <w:szCs w:val="24"/>
                        </w:rPr>
                        <w:t xml:space="preserve"> %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column">
                  <wp:posOffset>2737485</wp:posOffset>
                </wp:positionH>
                <wp:positionV relativeFrom="paragraph">
                  <wp:posOffset>7533005</wp:posOffset>
                </wp:positionV>
                <wp:extent cx="862964" cy="862965"/>
                <wp:effectExtent l="19050" t="19050" r="13334" b="13334"/>
                <wp:wrapNone/>
                <wp:docPr id="1039" name="Oval 8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62964" cy="862965"/>
                        </a:xfrm>
                        <a:prstGeom prst="ellipse"/>
                        <a:ln cmpd="sng" cap="flat" w="381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9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color w:val="00206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14"/>
                                <w:szCs w:val="14"/>
                              </w:rPr>
                              <w:t>Indonesia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100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039" filled="f" stroked="t" style="position:absolute;margin-left:215.55pt;margin-top:593.15pt;width:67.95pt;height:67.95pt;z-index:23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42719b" weight="3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color w:val="00206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14"/>
                          <w:szCs w:val="14"/>
                        </w:rPr>
                        <w:t>Indonesia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24"/>
                          <w:szCs w:val="24"/>
                        </w:rPr>
                        <w:t>100</w:t>
                      </w:r>
                      <w:r>
                        <w:rPr>
                          <w:b/>
                          <w:bCs/>
                          <w:color w:val="002060"/>
                          <w:sz w:val="24"/>
                          <w:szCs w:val="24"/>
                        </w:rPr>
                        <w:t xml:space="preserve"> %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id-ID" w:eastAsia="id-ID"/>
        </w:rPr>
        <mc:AlternateContent>
          <mc:Choice Requires="wpg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2395220</wp:posOffset>
                </wp:positionH>
                <wp:positionV relativeFrom="paragraph">
                  <wp:posOffset>6915675</wp:posOffset>
                </wp:positionV>
                <wp:extent cx="2886710" cy="487044"/>
                <wp:effectExtent l="0" t="0" r="8890" b="8255"/>
                <wp:wrapNone/>
                <wp:docPr id="1040" name="Group 8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886710" cy="487044"/>
                          <a:chOff x="0" y="294"/>
                          <a:chExt cx="2887218" cy="488157"/>
                        </a:xfrm>
                      </wpg:grpSpPr>
                      <wps:wsp>
                        <wps:cNvSpPr/>
                        <wps:spPr>
                          <a:xfrm rot="0">
                            <a:off x="1459" y="31562"/>
                            <a:ext cx="2885759" cy="456889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885251" h="455849" stroke="1">
                                <a:moveTo>
                                  <a:pt x="0" y="0"/>
                                </a:moveTo>
                                <a:lnTo>
                                  <a:pt x="2885251" y="0"/>
                                </a:lnTo>
                                <a:lnTo>
                                  <a:pt x="2680299" y="455849"/>
                                </a:lnTo>
                                <a:lnTo>
                                  <a:pt x="0" y="455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  <a:ln>
                            <a:noFill/>
                          </a:ln>
                        </wps:spPr>
                        <wps:txbx id="1041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lang w:val="id-ID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BAHASA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5400000">
                            <a:off x="-4734" y="5028"/>
                            <a:ext cx="454498" cy="445030"/>
                          </a:xfrm>
                          <a:prstGeom prst="rtTriangle"/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40" filled="f" stroked="f" style="position:absolute;margin-left:188.6pt;margin-top:544.54pt;width:227.3pt;height:38.35pt;z-index:4;mso-position-horizontal-relative:text;mso-position-vertical-relative:text;mso-height-percent:0;mso-width-relative:page;mso-height-relative:margin;mso-wrap-distance-left:0.0pt;mso-wrap-distance-right:0.0pt;visibility:visible;" coordsize="2887218,488157" coordorigin="0,294">
                <v:shape id="1041" coordsize="2885251,455849" path="m0,0l2885251,0l2680299,455849l0,455849l0,0xe" fillcolor="#1f3864" stroked="f" style="position:absolute;left:1459;top:31562;width:2885759;height:456889;z-index:2;mso-position-horizontal-relative:page;mso-position-vertical-relative:page;mso-width-relative:page;mso-height-relative:page;visibility:visible;v-text-anchor:middle;">
                  <v:stroke on="f" joinstyle="miter" color="#42719b" weight="1.0pt"/>
                  <v:fill/>
                  <v:path textboxrect="0,0,2885251,455849" o:connectlocs="0,0;2885251,0;2885251,455849;0,455849;0,0"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  <w:sz w:val="44"/>
                            <w:szCs w:val="44"/>
                            <w:lang w:val="id-ID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</w:rPr>
                          <w:t>BAHASA</w:t>
                        </w:r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1042" type="#_x0000_t6" fillcolor="#ffc000" stroked="f" style="position:absolute;left:-4734;top:5028;width:454498;height:445030;z-index:3;mso-position-horizontal-relative:page;mso-position-vertical-relative:page;mso-width-relative:page;mso-height-relative:page;visibility:visible;rotation:5898240fd;">
                  <v:stroke on="f" joinstyle="miter" color="#42719b" weight="1.0pt"/>
                  <v:fill/>
                </v:shape>
                <v:fill/>
              </v:group>
            </w:pict>
          </mc:Fallback>
        </mc:AlternateContent>
      </w:r>
      <w:r>
        <w:rPr>
          <w:noProof/>
          <w:lang w:val="id-ID" w:eastAsia="id-ID"/>
        </w:rPr>
        <mc:AlternateContent>
          <mc:Choice Requires="wpg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2395855</wp:posOffset>
                </wp:positionH>
                <wp:positionV relativeFrom="paragraph">
                  <wp:posOffset>4429760</wp:posOffset>
                </wp:positionV>
                <wp:extent cx="2902585" cy="454025"/>
                <wp:effectExtent l="0" t="0" r="0" b="3175"/>
                <wp:wrapNone/>
                <wp:docPr id="1043" name="Group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902585" cy="454025"/>
                          <a:chOff x="-16188" y="-587634"/>
                          <a:chExt cx="2903406" cy="454804"/>
                        </a:xfrm>
                      </wpg:grpSpPr>
                      <wps:wsp>
                        <wps:cNvSpPr/>
                        <wps:spPr>
                          <a:xfrm rot="0">
                            <a:off x="-16188" y="-587634"/>
                            <a:ext cx="2903406" cy="45480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902585" h="453596" stroke="1">
                                <a:moveTo>
                                  <a:pt x="0" y="0"/>
                                </a:moveTo>
                                <a:lnTo>
                                  <a:pt x="2902585" y="0"/>
                                </a:lnTo>
                                <a:lnTo>
                                  <a:pt x="2744930" y="453596"/>
                                </a:lnTo>
                                <a:lnTo>
                                  <a:pt x="0" y="445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  <a:ln>
                            <a:noFill/>
                          </a:ln>
                        </wps:spPr>
                        <wps:txbx id="1044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PENGALAMAN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5400000">
                            <a:off x="-4734" y="-582800"/>
                            <a:ext cx="454498" cy="445030"/>
                          </a:xfrm>
                          <a:prstGeom prst="rtTriangle"/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43" filled="f" stroked="f" style="position:absolute;margin-left:188.65pt;margin-top:348.8pt;width:228.55pt;height:35.75pt;z-index:5;mso-position-horizontal-relative:text;mso-position-vertical-relative:text;mso-width-percent:0;mso-height-percent:0;mso-width-relative:margin;mso-height-relative:margin;mso-wrap-distance-left:0.0pt;mso-wrap-distance-right:0.0pt;visibility:visible;" coordsize="2903406,454804" coordorigin="-16188,-587634">
                <v:shape id="1044" coordsize="2902585,453596" path="m0,0l2902585,0l2744930,453596l0,445292l0,0xe" fillcolor="#1f3864" stroked="f" style="position:absolute;left:-16188;top:-587634;width:2903406;height:454804;z-index:2;mso-position-horizontal-relative:page;mso-position-vertical-relative:page;mso-width-relative:page;mso-height-relative:page;visibility:visible;v-text-anchor:middle;">
                  <v:stroke on="f" joinstyle="miter" color="#42719b" weight="1.0pt"/>
                  <v:fill/>
                  <v:path textboxrect="0,0,2902585,453596" o:connectlocs="0,0;2902585,0;2902585,453596;0,453596;0,0"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</w:rPr>
                          <w:t>PENGALAMAN</w:t>
                        </w:r>
                      </w:p>
                    </w:txbxContent>
                  </v:textbox>
                </v:shape>
                <v:shape id="1045" type="#_x0000_t6" fillcolor="#ffc000" stroked="f" style="position:absolute;left:-4734;top:-582800;width:454498;height:445030;z-index:3;mso-position-horizontal-relative:page;mso-position-vertical-relative:page;mso-width-relative:page;mso-height-relative:page;visibility:visible;rotation:5898240fd;">
                  <v:stroke on="f" joinstyle="miter" color="#42719b" weight="1.0pt"/>
                  <v:fill/>
                </v:shape>
                <v:fill/>
              </v:group>
            </w:pict>
          </mc:Fallback>
        </mc:AlternateContent>
      </w:r>
      <w:r>
        <w:rPr>
          <w:noProof/>
          <w:lang w:val="id-ID" w:eastAsia="id-ID"/>
        </w:rPr>
        <mc:AlternateContent>
          <mc:Choice Requires="wpg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2395855</wp:posOffset>
                </wp:positionH>
                <wp:positionV relativeFrom="paragraph">
                  <wp:posOffset>1922780</wp:posOffset>
                </wp:positionV>
                <wp:extent cx="2896870" cy="464820"/>
                <wp:effectExtent l="0" t="0" r="0" b="0"/>
                <wp:wrapNone/>
                <wp:docPr id="1046" name="Group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896870" cy="464820"/>
                          <a:chOff x="0" y="0"/>
                          <a:chExt cx="2897187" cy="465137"/>
                        </a:xfrm>
                      </wpg:grpSpPr>
                      <wps:wsp>
                        <wps:cNvSpPr/>
                        <wps:spPr>
                          <a:xfrm rot="0">
                            <a:off x="11112" y="0"/>
                            <a:ext cx="2886075" cy="457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885759" h="456888" stroke="1">
                                <a:moveTo>
                                  <a:pt x="0" y="0"/>
                                </a:moveTo>
                                <a:lnTo>
                                  <a:pt x="2885759" y="0"/>
                                </a:lnTo>
                                <a:lnTo>
                                  <a:pt x="2633510" y="456888"/>
                                </a:lnTo>
                                <a:lnTo>
                                  <a:pt x="0" y="456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4"/>
                          </a:solidFill>
                          <a:ln>
                            <a:noFill/>
                          </a:ln>
                        </wps:spPr>
                        <wps:txbx id="1047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PENDIDIKAN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5400000">
                            <a:off x="3175" y="-1588"/>
                            <a:ext cx="463550" cy="469900"/>
                          </a:xfrm>
                          <a:prstGeom prst="rtTriangle"/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6" filled="f" stroked="f" style="position:absolute;margin-left:188.65pt;margin-top:151.4pt;width:228.1pt;height:36.6pt;z-index:6;mso-position-horizontal-relative:text;mso-position-vertical-relative:text;mso-width-relative:page;mso-height-relative:page;mso-wrap-distance-left:0.0pt;mso-wrap-distance-right:0.0pt;visibility:visible;" coordsize="2897187,465137">
                <v:shape id="1047" coordsize="2885759,456888" path="m0,0l2885759,0l2633510,456888l0,456888l0,0xe" fillcolor="#1f3864" stroked="f" style="position:absolute;left:11112;top:0;width:2886075;height:457200;z-index:2;mso-position-horizontal-relative:page;mso-position-vertical-relative:page;mso-width-relative:page;mso-height-relative:page;visibility:visible;v-text-anchor:middle;">
                  <v:stroke on="f" joinstyle="miter" color="#42719b" weight="1.0pt"/>
                  <v:fill/>
                  <v:path textboxrect="0,0,2885759,456888" o:connectlocs="0,0;2885759,0;2885759,456888;0,456888;0,0"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sz w:val="44"/>
                            <w:szCs w:val="44"/>
                          </w:rPr>
                          <w:t>PENDIDIKAN</w:t>
                        </w:r>
                      </w:p>
                    </w:txbxContent>
                  </v:textbox>
                </v:shape>
                <v:shape id="1048" type="#_x0000_t6" fillcolor="#ffc000" stroked="f" style="position:absolute;left:3175;top:-1588;width:463550;height:469900;z-index:3;mso-position-horizontal-relative:page;mso-position-vertical-relative:page;mso-width-relative:page;mso-height-relative:page;visibility:visible;rotation:5898240fd;">
                  <v:stroke on="f" joinstyle="miter" color="#42719b" weight="1.0pt"/>
                  <v:fill/>
                </v:shape>
                <v:fill/>
              </v:group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page">
                  <wp:align>left</wp:align>
                </wp:positionH>
                <wp:positionV relativeFrom="paragraph">
                  <wp:posOffset>6141180</wp:posOffset>
                </wp:positionV>
                <wp:extent cx="3321260" cy="486942"/>
                <wp:effectExtent l="0" t="0" r="0" b="8890"/>
                <wp:wrapNone/>
                <wp:docPr id="1049" name="Rectangle 3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321260" cy="486942"/>
                        </a:xfrm>
                        <a:prstGeom prst="rect"/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 id="1049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color w:val="1f4e7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e79"/>
                                <w:sz w:val="44"/>
                                <w:szCs w:val="44"/>
                              </w:rPr>
                              <w:t>KEAHLIAN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9" fillcolor="#ffc000" stroked="f" style="position:absolute;margin-left:0.0pt;margin-top:483.56pt;width:261.52pt;height:38.34pt;z-index:20;mso-position-horizontal:left;mso-position-horizontal-relative:page;mso-position-vertical-relative:text;mso-width-relative:page;mso-height-relative:page;mso-wrap-distance-left:0.0pt;mso-wrap-distance-right:0.0pt;visibility:visible;v-text-anchor:middle;">
                <v:stroke on="f" joinstyle="miter" color="#42719b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color w:val="1f4e79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1f4e79"/>
                          <w:sz w:val="44"/>
                          <w:szCs w:val="44"/>
                        </w:rPr>
                        <w:t>KEAHLIAN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column">
                  <wp:posOffset>-905368</wp:posOffset>
                </wp:positionH>
                <wp:positionV relativeFrom="paragraph">
                  <wp:posOffset>2788520</wp:posOffset>
                </wp:positionV>
                <wp:extent cx="3321260" cy="486942"/>
                <wp:effectExtent l="0" t="0" r="0" b="8890"/>
                <wp:wrapNone/>
                <wp:docPr id="1050" name="Rectangle 3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321260" cy="486942"/>
                        </a:xfrm>
                        <a:prstGeom prst="rect"/>
                        <a:solidFill>
                          <a:srgbClr val="1e4e79"/>
                        </a:solidFill>
                        <a:ln>
                          <a:noFill/>
                        </a:ln>
                      </wps:spPr>
                      <wps:txbx id="1050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color w:val="ffc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c000"/>
                                <w:sz w:val="44"/>
                                <w:szCs w:val="44"/>
                              </w:rPr>
                              <w:t>KONTAK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0" fillcolor="#1e4e79" stroked="f" style="position:absolute;margin-left:-71.29pt;margin-top:219.57pt;width:261.52pt;height:38.34pt;z-index:19;mso-position-horizontal-relative:text;mso-position-vertical-relative:text;mso-width-relative:page;mso-height-relative:page;mso-wrap-distance-left:0.0pt;mso-wrap-distance-right:0.0pt;visibility:visible;v-text-anchor:middle;">
                <v:stroke on="f" joinstyle="miter" color="#42719b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color w:val="ffc000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ffc000"/>
                          <w:sz w:val="44"/>
                          <w:szCs w:val="44"/>
                        </w:rPr>
                        <w:t>KONTAK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w:drawing>
          <wp:anchor distT="0" distB="0" distL="114300" distR="114300" simplePos="false" relativeHeight="10" behindDoc="false" locked="false" layoutInCell="true" allowOverlap="true">
            <wp:simplePos x="0" y="0"/>
            <wp:positionH relativeFrom="margin">
              <wp:posOffset>-706755</wp:posOffset>
            </wp:positionH>
            <wp:positionV relativeFrom="paragraph">
              <wp:posOffset>3560445</wp:posOffset>
            </wp:positionV>
            <wp:extent cx="447675" cy="447675"/>
            <wp:effectExtent l="0" t="0" r="9525" b="9525"/>
            <wp:wrapThrough wrapText="bothSides">
              <wp:wrapPolygon edited="false">
                <wp:start x="4596" y="0"/>
                <wp:lineTo x="0" y="4596"/>
                <wp:lineTo x="0" y="16545"/>
                <wp:lineTo x="4596" y="21140"/>
                <wp:lineTo x="16545" y="21140"/>
                <wp:lineTo x="21140" y="16545"/>
                <wp:lineTo x="21140" y="4596"/>
                <wp:lineTo x="16545" y="0"/>
                <wp:lineTo x="4596" y="0"/>
              </wp:wrapPolygon>
            </wp:wrapThrough>
            <wp:docPr id="1051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7675" cy="44767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-161925</wp:posOffset>
                </wp:positionH>
                <wp:positionV relativeFrom="paragraph">
                  <wp:posOffset>3630930</wp:posOffset>
                </wp:positionV>
                <wp:extent cx="2295525" cy="314325"/>
                <wp:effectExtent l="0" t="0" r="0" b="0"/>
                <wp:wrapNone/>
                <wp:docPr id="1052" name="Text Box 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95525" cy="314325"/>
                        </a:xfrm>
                        <a:prstGeom prst="rect"/>
                        <a:ln>
                          <a:noFill/>
                        </a:ln>
                      </wps:spPr>
                      <wps:txbx id="1052">
                        <w:txbxContent>
                          <w:p>
                            <w:pPr>
                              <w:pStyle w:val="style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id-ID"/>
                              </w:rPr>
                              <w:t>vivinuranita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@gmail.com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52" filled="f" stroked="f" style="position:absolute;margin-left:-12.75pt;margin-top:285.9pt;width:180.75pt;height:24.75pt;z-index:11;mso-position-horizontal-relative:text;mso-position-vertical-relative:text;mso-width-percent:0;mso-width-relative:margin;mso-height-relative:page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lang w:val="id-ID"/>
                        </w:rPr>
                        <w:t>vivinuranita</w:t>
                      </w:r>
                      <w:r>
                        <w:rPr>
                          <w:sz w:val="28"/>
                          <w:szCs w:val="28"/>
                        </w:rPr>
                        <w:t>@gmail.com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w:drawing>
          <wp:anchor distT="0" distB="0" distL="114300" distR="114300" simplePos="false" relativeHeight="12" behindDoc="false" locked="false" layoutInCell="true" allowOverlap="true">
            <wp:simplePos x="0" y="0"/>
            <wp:positionH relativeFrom="leftMargin">
              <wp:posOffset>198120</wp:posOffset>
            </wp:positionH>
            <wp:positionV relativeFrom="paragraph">
              <wp:posOffset>4182745</wp:posOffset>
            </wp:positionV>
            <wp:extent cx="429260" cy="429259"/>
            <wp:effectExtent l="0" t="0" r="8890" b="8890"/>
            <wp:wrapThrough wrapText="bothSides">
              <wp:wrapPolygon edited="false">
                <wp:start x="4793" y="0"/>
                <wp:lineTo x="0" y="3834"/>
                <wp:lineTo x="0" y="15337"/>
                <wp:lineTo x="2876" y="21089"/>
                <wp:lineTo x="4793" y="21089"/>
                <wp:lineTo x="16296" y="21089"/>
                <wp:lineTo x="21089" y="17254"/>
                <wp:lineTo x="21089" y="3834"/>
                <wp:lineTo x="16296" y="0"/>
                <wp:lineTo x="4793" y="0"/>
              </wp:wrapPolygon>
            </wp:wrapThrough>
            <wp:docPr id="1053" name="Pictur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9260" cy="429259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id-ID" w:eastAsia="id-ID"/>
        </w:rPr>
        <w:drawing>
          <wp:anchor distT="0" distB="0" distL="114300" distR="114300" simplePos="false" relativeHeight="15" behindDoc="false" locked="false" layoutInCell="true" allowOverlap="true">
            <wp:simplePos x="0" y="0"/>
            <wp:positionH relativeFrom="leftMargin">
              <wp:posOffset>187960</wp:posOffset>
            </wp:positionH>
            <wp:positionV relativeFrom="paragraph">
              <wp:posOffset>4803140</wp:posOffset>
            </wp:positionV>
            <wp:extent cx="409575" cy="409575"/>
            <wp:effectExtent l="0" t="0" r="9525" b="9525"/>
            <wp:wrapThrough wrapText="bothSides">
              <wp:wrapPolygon edited="false">
                <wp:start x="4019" y="0"/>
                <wp:lineTo x="0" y="4019"/>
                <wp:lineTo x="0" y="17079"/>
                <wp:lineTo x="4019" y="21098"/>
                <wp:lineTo x="17079" y="21098"/>
                <wp:lineTo x="21098" y="17079"/>
                <wp:lineTo x="21098" y="4019"/>
                <wp:lineTo x="17079" y="0"/>
                <wp:lineTo x="4019" y="0"/>
              </wp:wrapPolygon>
            </wp:wrapThrough>
            <wp:docPr id="1054" name="Picture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575" cy="40957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id-ID" w:eastAsia="id-ID"/>
        </w:rPr>
        <w:drawing>
          <wp:anchor distT="0" distB="0" distL="114300" distR="114300" simplePos="false" relativeHeight="17" behindDoc="false" locked="false" layoutInCell="true" allowOverlap="true">
            <wp:simplePos x="0" y="0"/>
            <wp:positionH relativeFrom="margin">
              <wp:posOffset>-668655</wp:posOffset>
            </wp:positionH>
            <wp:positionV relativeFrom="paragraph">
              <wp:posOffset>5417820</wp:posOffset>
            </wp:positionV>
            <wp:extent cx="377825" cy="377825"/>
            <wp:effectExtent l="0" t="0" r="3175" b="3175"/>
            <wp:wrapThrough wrapText="bothSides">
              <wp:wrapPolygon edited="false">
                <wp:start x="3267" y="0"/>
                <wp:lineTo x="0" y="4356"/>
                <wp:lineTo x="0" y="16336"/>
                <wp:lineTo x="3267" y="20692"/>
                <wp:lineTo x="17425" y="20692"/>
                <wp:lineTo x="20692" y="16336"/>
                <wp:lineTo x="20692" y="4356"/>
                <wp:lineTo x="17425" y="0"/>
                <wp:lineTo x="3267" y="0"/>
              </wp:wrapPolygon>
            </wp:wrapThrough>
            <wp:docPr id="1055" name="Pictur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7825" cy="37782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2551430</wp:posOffset>
                </wp:positionH>
                <wp:positionV relativeFrom="paragraph">
                  <wp:posOffset>2524760</wp:posOffset>
                </wp:positionV>
                <wp:extent cx="4197985" cy="1838959"/>
                <wp:effectExtent l="0" t="0" r="0" b="0"/>
                <wp:wrapNone/>
                <wp:docPr id="1056" name="Text Box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197985" cy="1838959"/>
                        </a:xfrm>
                        <a:prstGeom prst="rect"/>
                        <a:ln>
                          <a:noFill/>
                        </a:ln>
                      </wps:spPr>
                      <wps:txbx id="1056">
                        <w:txbxContent>
                          <w:p>
                            <w:pPr>
                              <w:pStyle w:val="style0"/>
                              <w:ind w:left="1134" w:hanging="1134"/>
                              <w:rPr>
                                <w:rFonts w:ascii="Calibri Light" w:hAnsi="Calibri Light"/>
                                <w:b/>
                                <w:color w:val="1f4e79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color w:val="1f4e79"/>
                                <w:sz w:val="32"/>
                                <w:szCs w:val="32"/>
                              </w:rPr>
                              <w:t>200</w:t>
                            </w:r>
                            <w:r>
                              <w:rPr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9</w:t>
                            </w:r>
                            <w:r>
                              <w:rPr>
                                <w:color w:val="1f4e79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Calibri Light" w:hAnsi="Calibri Light"/>
                                <w:b/>
                                <w:color w:val="1f4e79"/>
                                <w:sz w:val="32"/>
                                <w:szCs w:val="36"/>
                                <w:lang w:val="id-ID"/>
                              </w:rPr>
                              <w:t>SDN 2 Kumendung</w:t>
                            </w:r>
                          </w:p>
                          <w:p>
                            <w:pPr>
                              <w:pStyle w:val="style0"/>
                              <w:ind w:left="1134" w:hanging="1134"/>
                              <w:rPr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</w:pPr>
                            <w:r>
                              <w:rPr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2012</w:t>
                            </w:r>
                            <w:r>
                              <w:rPr>
                                <w:color w:val="1f4e79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</w:rPr>
                              <w:t xml:space="preserve">SMP </w:t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</w:rPr>
                              <w:t>Negeri</w:t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3 Muncar</w:t>
                            </w:r>
                          </w:p>
                          <w:p>
                            <w:pPr>
                              <w:pStyle w:val="style0"/>
                              <w:ind w:left="1134" w:hanging="1134"/>
                              <w:rPr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</w:pPr>
                            <w:r>
                              <w:rPr>
                                <w:color w:val="1f4e79"/>
                                <w:sz w:val="32"/>
                                <w:szCs w:val="32"/>
                              </w:rPr>
                              <w:t>201</w:t>
                            </w:r>
                            <w:r>
                              <w:rPr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color w:val="1f4e79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SMA Negeri 1 Srono</w:t>
                            </w:r>
                          </w:p>
                          <w:p>
                            <w:pPr>
                              <w:pStyle w:val="style0"/>
                              <w:ind w:left="1134" w:hanging="1134"/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</w:pPr>
                            <w:r>
                              <w:rPr>
                                <w:color w:val="1f4e79"/>
                                <w:sz w:val="32"/>
                                <w:szCs w:val="32"/>
                              </w:rPr>
                              <w:t>201</w:t>
                            </w:r>
                            <w:r>
                              <w:rPr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9</w:t>
                            </w:r>
                            <w:r>
                              <w:rPr>
                                <w:color w:val="1f4e79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</w:rPr>
                              <w:t>STIK</w:t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ES Banyuwangi</w:t>
                            </w:r>
                          </w:p>
                          <w:p>
                            <w:pPr>
                              <w:pStyle w:val="style0"/>
                              <w:ind w:left="1134" w:hanging="1134"/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</w:rPr>
                              <w:t xml:space="preserve">Program </w:t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</w:rPr>
                              <w:t>Studi</w:t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S1 Keperawatan</w:t>
                            </w:r>
                          </w:p>
                          <w:p>
                            <w:pPr>
                              <w:pStyle w:val="style0"/>
                              <w:ind w:left="1134" w:hanging="1134"/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</w:pPr>
                            <w:r>
                              <w:rPr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2021</w:t>
                            </w:r>
                            <w:r>
                              <w:rPr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STIKES Banyuwangi</w:t>
                            </w:r>
                          </w:p>
                          <w:p>
                            <w:pPr>
                              <w:pStyle w:val="style0"/>
                              <w:ind w:left="1134" w:hanging="1134"/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f4e79"/>
                                <w:sz w:val="32"/>
                                <w:szCs w:val="32"/>
                                <w:lang w:val="id-ID"/>
                              </w:rPr>
                              <w:t>Program Studi Profesi S1 Keperawatan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6" filled="f" stroked="f" style="position:absolute;margin-left:200.9pt;margin-top:198.8pt;width:330.55pt;height:144.8pt;z-index:8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weight="0.5pt"/>
                <v:fill/>
                <v:textbox inset="7.2pt,3.6pt,7.2pt,3.6pt">
                  <w:txbxContent>
                    <w:p>
                      <w:pPr>
                        <w:pStyle w:val="style0"/>
                        <w:ind w:left="1134" w:hanging="1134"/>
                        <w:rPr>
                          <w:rFonts w:ascii="Calibri Light" w:hAnsi="Calibri Light"/>
                          <w:b/>
                          <w:color w:val="1f4e79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color w:val="1f4e79"/>
                          <w:sz w:val="32"/>
                          <w:szCs w:val="32"/>
                        </w:rPr>
                        <w:t>200</w:t>
                      </w:r>
                      <w:r>
                        <w:rPr>
                          <w:color w:val="1f4e79"/>
                          <w:sz w:val="32"/>
                          <w:szCs w:val="32"/>
                          <w:lang w:val="id-ID"/>
                        </w:rPr>
                        <w:t>9</w:t>
                      </w:r>
                      <w:r>
                        <w:rPr>
                          <w:color w:val="1f4e79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Calibri Light" w:hAnsi="Calibri Light"/>
                          <w:b/>
                          <w:color w:val="1f4e79"/>
                          <w:sz w:val="32"/>
                          <w:szCs w:val="36"/>
                          <w:lang w:val="id-ID"/>
                        </w:rPr>
                        <w:t>SDN 2 Kumendung</w:t>
                      </w:r>
                    </w:p>
                    <w:p>
                      <w:pPr>
                        <w:pStyle w:val="style0"/>
                        <w:ind w:left="1134" w:hanging="1134"/>
                        <w:rPr>
                          <w:color w:val="1f4e79"/>
                          <w:sz w:val="32"/>
                          <w:szCs w:val="32"/>
                          <w:lang w:val="id-ID"/>
                        </w:rPr>
                      </w:pPr>
                      <w:r>
                        <w:rPr>
                          <w:color w:val="1f4e79"/>
                          <w:sz w:val="32"/>
                          <w:szCs w:val="32"/>
                          <w:lang w:val="id-ID"/>
                        </w:rPr>
                        <w:t>2012</w:t>
                      </w:r>
                      <w:r>
                        <w:rPr>
                          <w:color w:val="1f4e79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</w:rPr>
                        <w:t xml:space="preserve">SMP </w:t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</w:rPr>
                        <w:t>Negeri</w:t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  <w:t>3 Muncar</w:t>
                      </w:r>
                    </w:p>
                    <w:p>
                      <w:pPr>
                        <w:pStyle w:val="style0"/>
                        <w:ind w:left="1134" w:hanging="1134"/>
                        <w:rPr>
                          <w:color w:val="1f4e79"/>
                          <w:sz w:val="32"/>
                          <w:szCs w:val="32"/>
                          <w:lang w:val="id-ID"/>
                        </w:rPr>
                      </w:pPr>
                      <w:r>
                        <w:rPr>
                          <w:color w:val="1f4e79"/>
                          <w:sz w:val="32"/>
                          <w:szCs w:val="32"/>
                        </w:rPr>
                        <w:t>201</w:t>
                      </w:r>
                      <w:r>
                        <w:rPr>
                          <w:color w:val="1f4e79"/>
                          <w:sz w:val="32"/>
                          <w:szCs w:val="32"/>
                          <w:lang w:val="id-ID"/>
                        </w:rPr>
                        <w:t>5</w:t>
                      </w:r>
                      <w:r>
                        <w:rPr>
                          <w:color w:val="1f4e79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  <w:t>SMA Negeri 1 Srono</w:t>
                      </w:r>
                    </w:p>
                    <w:p>
                      <w:pPr>
                        <w:pStyle w:val="style0"/>
                        <w:ind w:left="1134" w:hanging="1134"/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</w:pPr>
                      <w:r>
                        <w:rPr>
                          <w:color w:val="1f4e79"/>
                          <w:sz w:val="32"/>
                          <w:szCs w:val="32"/>
                        </w:rPr>
                        <w:t>201</w:t>
                      </w:r>
                      <w:r>
                        <w:rPr>
                          <w:color w:val="1f4e79"/>
                          <w:sz w:val="32"/>
                          <w:szCs w:val="32"/>
                          <w:lang w:val="id-ID"/>
                        </w:rPr>
                        <w:t>9</w:t>
                      </w:r>
                      <w:r>
                        <w:rPr>
                          <w:color w:val="1f4e79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</w:rPr>
                        <w:t>STIK</w:t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  <w:t>ES Banyuwangi</w:t>
                      </w:r>
                    </w:p>
                    <w:p>
                      <w:pPr>
                        <w:pStyle w:val="style0"/>
                        <w:ind w:left="1134" w:hanging="1134"/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</w:rPr>
                        <w:t xml:space="preserve">Program </w:t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</w:rPr>
                        <w:t>Studi</w:t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  <w:t>S1 Keperawatan</w:t>
                      </w:r>
                    </w:p>
                    <w:p>
                      <w:pPr>
                        <w:pStyle w:val="style0"/>
                        <w:ind w:left="1134" w:hanging="1134"/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</w:pPr>
                      <w:r>
                        <w:rPr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  <w:t>2021</w:t>
                      </w:r>
                      <w:r>
                        <w:rPr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  <w:tab/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  <w:t>STIKES Banyuwangi</w:t>
                      </w:r>
                    </w:p>
                    <w:p>
                      <w:pPr>
                        <w:pStyle w:val="style0"/>
                        <w:ind w:left="1134" w:hanging="1134"/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  <w:tab/>
                      </w:r>
                      <w:r>
                        <w:rPr>
                          <w:b/>
                          <w:bCs/>
                          <w:color w:val="1f4e79"/>
                          <w:sz w:val="32"/>
                          <w:szCs w:val="32"/>
                          <w:lang w:val="id-ID"/>
                        </w:rPr>
                        <w:t>Program Studi Profesi S1 Keperawatan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w:drawing>
          <wp:inline distL="0" distT="0" distB="0" distR="0">
            <wp:extent cx="5202371" cy="5202371"/>
            <wp:effectExtent l="0" t="0" r="0" b="0"/>
            <wp:docPr id="1057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9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02371" cy="5202371"/>
                    </a:xfrm>
                    <a:prstGeom prst="rect"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val="id-ID" w:eastAsia="id-ID"/>
        </w:rPr>
        <mc:AlternateContent>
          <mc:Choice Requires="wpg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-914400</wp:posOffset>
                </wp:positionH>
                <wp:positionV relativeFrom="paragraph">
                  <wp:posOffset>-926275</wp:posOffset>
                </wp:positionV>
                <wp:extent cx="3333750" cy="10075246"/>
                <wp:effectExtent l="38100" t="95250" r="95250" b="40640"/>
                <wp:wrapNone/>
                <wp:docPr id="1058" name="Group 4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333750" cy="10075246"/>
                          <a:chOff x="0" y="0"/>
                          <a:chExt cx="3333750" cy="10075246"/>
                        </a:xfrm>
                        <a:effectLst>
                          <a:outerShdw rotWithShape="false" sx="100000" sy="100000" dist="38100" dir="18900000" blurRad="50800" kx="0" ky="0" algn="bl">
                            <a:srgbClr val="000000">
                              <a:alpha val="40000"/>
                            </a:srgbClr>
                          </a:outerShdw>
                        </a:effectLst>
                      </wpg:grpSpPr>
                      <wps:wsp>
                        <wps:cNvSpPr/>
                        <wps:spPr>
                          <a:xfrm rot="0">
                            <a:off x="11875" y="0"/>
                            <a:ext cx="3316406" cy="4029710"/>
                          </a:xfrm>
                          <a:prstGeom prst="rect"/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3716976"/>
                            <a:ext cx="3333750" cy="6358270"/>
                          </a:xfrm>
                          <a:prstGeom prst="rect"/>
                          <a:solidFill>
                            <a:srgbClr val="fbe4d5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8" filled="f" stroked="f" style="position:absolute;margin-left:-72.0pt;margin-top:-72.94pt;width:262.5pt;height:793.33pt;z-index:7;mso-position-horizontal-relative:text;mso-position-vertical-relative:text;mso-width-relative:page;mso-height-relative:page;mso-wrap-distance-left:0.0pt;mso-wrap-distance-right:0.0pt;visibility:visible;" coordsize="3333750,10075246">
                <v:rect id="1059" fillcolor="#5b9bd5" stroked="f" style="position:absolute;left:11875;top:0;width:3316406;height:4029710;z-index:2;mso-position-horizontal-relative:page;mso-position-vertical-relative:page;mso-width-relative:page;mso-height-relative:page;visibility:visible;">
                  <v:stroke on="f" joinstyle="miter" color="#42719b" weight="1.0pt"/>
                  <v:fill/>
                </v:rect>
                <v:rect id="1060" fillcolor="#fbe4d5" stroked="f" style="position:absolute;left:0;top:3716976;width:3333750;height:6358270;z-index:3;mso-position-horizontal-relative:page;mso-position-vertical-relative:page;mso-width-relative:page;mso-height-relative:page;visibility:visible;">
                  <v:stroke on="f" joinstyle="miter" color="#42719b" weight="1.0pt"/>
                  <v:fill/>
                </v:rect>
                <v:fill/>
                <v:shadow on="t" color="black" offset="2.12132pt,-2.1213207pt" opacity="26214f" origin="-0.5,0.5" type="perspective"/>
              </v:group>
            </w:pict>
          </mc:Fallback>
        </mc:AlternateConten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panose1 w:val="00000000000000000000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10022FF" w:usb1="C000E47F" w:usb2="00000029" w:usb3="00000000" w:csb0="000001DF" w:csb1="00000000"/>
  </w:font>
  <w:font w:name="Consolas">
    <w:altName w:val="Consolas"/>
    <w:panose1 w:val="020b0609020002030204"/>
    <w:charset w:val="00"/>
    <w:family w:val="modern"/>
    <w:pitch w:val="fixed"/>
    <w:sig w:usb0="E10002FF" w:usb1="4000FCFF" w:usb2="00000009" w:usb3="00000000" w:csb0="0000019F" w:csb1="00000000"/>
  </w:font>
  <w:font w:name="Arial Rounded MT Bold">
    <w:altName w:val="Arial Rounded MT Bold"/>
    <w:panose1 w:val="020f0704030005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6F128CC0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DAA0AA1C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C6928A44"/>
    <w:lvl w:ilvl="0">
      <w:start w:val="1"/>
      <w:numFmt w:val="decimal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75ACADB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217AC734"/>
    <w:lvl w:ilvl="0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AD4E1D30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680C027C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4F5E5D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0000000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9">
    <w:nsid w:val="00000009"/>
    <w:multiLevelType w:val="singleLevel"/>
    <w:tmpl w:val="24CE3B88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000000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00000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000000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000000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0000000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00000010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00000011"/>
    <w:multiLevelType w:val="hybridMultilevel"/>
    <w:tmpl w:val="08B42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000000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00000013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>
    <w:nsid w:val="00000014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>
    <w:nsid w:val="00000015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>
    <w:nsid w:val="000000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00000017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2"/>
  </w:num>
  <w:num w:numId="5">
    <w:abstractNumId w:val="13"/>
  </w:num>
  <w:num w:numId="6">
    <w:abstractNumId w:val="16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1"/>
  </w:num>
  <w:num w:numId="21">
    <w:abstractNumId w:val="18"/>
  </w:num>
  <w:num w:numId="22">
    <w:abstractNumId w:val="11"/>
  </w:num>
  <w:num w:numId="23">
    <w:abstractNumId w:val="23"/>
  </w:num>
  <w:num w:numId="24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7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240"/>
      <w:outlineLvl w:val="0"/>
    </w:pPr>
    <w:rPr>
      <w:rFonts w:ascii="Calibri Light" w:cs="宋体" w:eastAsia="宋体" w:hAnsi="Calibri Light"/>
      <w:color w:val="1f4e79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40"/>
      <w:outlineLvl w:val="1"/>
    </w:pPr>
    <w:rPr>
      <w:rFonts w:ascii="Calibri Light" w:cs="宋体" w:eastAsia="宋体" w:hAnsi="Calibri Light"/>
      <w:color w:val="1f4e79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40"/>
      <w:outlineLvl w:val="2"/>
    </w:pPr>
    <w:rPr>
      <w:rFonts w:ascii="Calibri Light" w:cs="宋体" w:eastAsia="宋体" w:hAnsi="Calibri Light"/>
      <w:color w:val="1f4d78"/>
      <w:sz w:val="24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40"/>
      <w:outlineLvl w:val="3"/>
    </w:pPr>
    <w:rPr>
      <w:rFonts w:ascii="Calibri Light" w:cs="宋体" w:eastAsia="宋体" w:hAnsi="Calibri Light"/>
      <w:i/>
      <w:iCs/>
      <w:color w:val="1f4e79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40"/>
      <w:outlineLvl w:val="4"/>
    </w:pPr>
    <w:rPr>
      <w:rFonts w:ascii="Calibri Light" w:cs="宋体" w:eastAsia="宋体" w:hAnsi="Calibri Light"/>
      <w:color w:val="1f4e79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ascii="Calibri Light" w:cs="宋体" w:eastAsia="宋体" w:hAnsi="Calibri Light"/>
      <w:color w:val="1f4d78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ascii="Calibri Light" w:cs="宋体" w:eastAsia="宋体" w:hAnsi="Calibri Light"/>
      <w:i/>
      <w:iCs/>
      <w:color w:val="1f4d78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before="40"/>
      <w:outlineLvl w:val="7"/>
    </w:pPr>
    <w:rPr>
      <w:rFonts w:ascii="Calibri Light" w:cs="宋体" w:eastAsia="宋体" w:hAnsi="Calibri Light"/>
      <w:color w:val="272727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before="40"/>
      <w:outlineLvl w:val="8"/>
    </w:pPr>
    <w:rPr>
      <w:rFonts w:ascii="Calibri Light" w:cs="宋体" w:eastAsia="宋体" w:hAnsi="Calibri Light"/>
      <w:i/>
      <w:iCs/>
      <w:color w:val="272727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1727c3e-948f-4e87-a8e4-4eb14bd9bd5b"/>
    <w:basedOn w:val="style65"/>
    <w:next w:val="style4097"/>
    <w:link w:val="style1"/>
    <w:uiPriority w:val="9"/>
    <w:rPr>
      <w:rFonts w:ascii="Calibri Light" w:cs="宋体" w:eastAsia="宋体" w:hAnsi="Calibri Light"/>
      <w:color w:val="1f4e79"/>
      <w:sz w:val="32"/>
      <w:szCs w:val="32"/>
    </w:rPr>
  </w:style>
  <w:style w:type="character" w:customStyle="1" w:styleId="style4098">
    <w:name w:val="Heading 2 Char_ed68734b-8e2a-4e82-bc28-a2df142adf54"/>
    <w:basedOn w:val="style65"/>
    <w:next w:val="style4098"/>
    <w:link w:val="style2"/>
    <w:uiPriority w:val="9"/>
    <w:rPr>
      <w:rFonts w:ascii="Calibri Light" w:cs="宋体" w:eastAsia="宋体" w:hAnsi="Calibri Light"/>
      <w:color w:val="1f4e79"/>
      <w:sz w:val="26"/>
      <w:szCs w:val="26"/>
    </w:rPr>
  </w:style>
  <w:style w:type="character" w:customStyle="1" w:styleId="style4099">
    <w:name w:val="Heading 3 Char_1b726a4a-28e7-4764-8933-4866f2b34e49"/>
    <w:basedOn w:val="style65"/>
    <w:next w:val="style4099"/>
    <w:link w:val="style3"/>
    <w:uiPriority w:val="9"/>
    <w:rPr>
      <w:rFonts w:ascii="Calibri Light" w:cs="宋体" w:eastAsia="宋体" w:hAnsi="Calibri Light"/>
      <w:color w:val="1f4d78"/>
      <w:sz w:val="24"/>
      <w:szCs w:val="24"/>
    </w:rPr>
  </w:style>
  <w:style w:type="character" w:customStyle="1" w:styleId="style4100">
    <w:name w:val="Heading 4 Char_9b7be52f-1cab-4882-b2ed-3c43961cb261"/>
    <w:basedOn w:val="style65"/>
    <w:next w:val="style4100"/>
    <w:link w:val="style4"/>
    <w:uiPriority w:val="9"/>
    <w:rPr>
      <w:rFonts w:ascii="Calibri Light" w:cs="宋体" w:eastAsia="宋体" w:hAnsi="Calibri Light"/>
      <w:i/>
      <w:iCs/>
      <w:color w:val="1f4e79"/>
    </w:rPr>
  </w:style>
  <w:style w:type="character" w:customStyle="1" w:styleId="style4101">
    <w:name w:val="Heading 5 Char_a46a6eec-8660-441e-87ce-904e1ae741d2"/>
    <w:basedOn w:val="style65"/>
    <w:next w:val="style4101"/>
    <w:link w:val="style5"/>
    <w:uiPriority w:val="9"/>
    <w:rPr>
      <w:rFonts w:ascii="Calibri Light" w:cs="宋体" w:eastAsia="宋体" w:hAnsi="Calibri Light"/>
      <w:color w:val="1f4e79"/>
    </w:rPr>
  </w:style>
  <w:style w:type="character" w:customStyle="1" w:styleId="style4102">
    <w:name w:val="Heading 6 Char_5e889c30-99d7-4bd8-99bd-d5c6970d2fde"/>
    <w:basedOn w:val="style65"/>
    <w:next w:val="style4102"/>
    <w:link w:val="style6"/>
    <w:uiPriority w:val="9"/>
    <w:rPr>
      <w:rFonts w:ascii="Calibri Light" w:cs="宋体" w:eastAsia="宋体" w:hAnsi="Calibri Light"/>
      <w:color w:val="1f4d78"/>
    </w:rPr>
  </w:style>
  <w:style w:type="character" w:customStyle="1" w:styleId="style4103">
    <w:name w:val="Heading 7 Char_0a182e2d-5fb9-4b57-ab9c-aad89fc377a8"/>
    <w:basedOn w:val="style65"/>
    <w:next w:val="style4103"/>
    <w:link w:val="style7"/>
    <w:uiPriority w:val="9"/>
    <w:rPr>
      <w:rFonts w:ascii="Calibri Light" w:cs="宋体" w:eastAsia="宋体" w:hAnsi="Calibri Light"/>
      <w:i/>
      <w:iCs/>
      <w:color w:val="1f4d78"/>
    </w:rPr>
  </w:style>
  <w:style w:type="character" w:customStyle="1" w:styleId="style4104">
    <w:name w:val="Heading 8 Char_07710c10-e117-4861-bcc9-4e4def7204d2"/>
    <w:basedOn w:val="style65"/>
    <w:next w:val="style4104"/>
    <w:link w:val="style8"/>
    <w:uiPriority w:val="9"/>
    <w:rPr>
      <w:rFonts w:ascii="Calibri Light" w:cs="宋体" w:eastAsia="宋体" w:hAnsi="Calibri Light"/>
      <w:color w:val="272727"/>
      <w:szCs w:val="21"/>
    </w:rPr>
  </w:style>
  <w:style w:type="character" w:customStyle="1" w:styleId="style4105">
    <w:name w:val="Heading 9 Char_e1412c48-af82-40f0-b5f1-b62fd024a39b"/>
    <w:basedOn w:val="style65"/>
    <w:next w:val="style4105"/>
    <w:link w:val="style9"/>
    <w:uiPriority w:val="9"/>
    <w:rPr>
      <w:rFonts w:ascii="Calibri Light" w:cs="宋体" w:eastAsia="宋体" w:hAnsi="Calibri Light"/>
      <w:i/>
      <w:iCs/>
      <w:color w:val="272727"/>
      <w:szCs w:val="21"/>
    </w:rPr>
  </w:style>
  <w:style w:type="paragraph" w:styleId="style62">
    <w:name w:val="Title"/>
    <w:basedOn w:val="style0"/>
    <w:next w:val="style0"/>
    <w:link w:val="style4106"/>
    <w:qFormat/>
    <w:uiPriority w:val="10"/>
    <w:pPr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56814b1a-c16e-4a47-ac88-47d3dc37888e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eastAsia="宋体"/>
      <w:color w:val="5a5a5a"/>
      <w:spacing w:val="1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eastAsia="宋体"/>
      <w:color w:val="5a5a5a"/>
      <w:spacing w:val="15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1f4e79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style4108">
    <w:name w:val="Quote Char_93f66069-da66-4eff-b051-edff801ff23e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1f4e79"/>
        <w:bottom w:val="single" w:sz="4" w:space="10" w:color="1f4e79"/>
      </w:pBdr>
      <w:spacing w:before="360" w:after="360"/>
      <w:ind w:left="864" w:right="864"/>
      <w:jc w:val="center"/>
    </w:pPr>
    <w:rPr>
      <w:i/>
      <w:iCs/>
      <w:color w:val="1f4e79"/>
    </w:rPr>
  </w:style>
  <w:style w:type="character" w:customStyle="1" w:styleId="style4109">
    <w:name w:val="Intense Quote Char_7be1ae1d-3583-44b8-a3ea-3a5cc744bfad"/>
    <w:basedOn w:val="style65"/>
    <w:next w:val="style4109"/>
    <w:link w:val="style181"/>
    <w:uiPriority w:val="30"/>
    <w:rPr>
      <w:i/>
      <w:iCs/>
      <w:color w:val="1f4e79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5a5a5a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caps w:val="false"/>
      <w:smallCaps/>
      <w:color w:val="1f4e79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character" w:styleId="style85">
    <w:name w:val="Hyperlink"/>
    <w:basedOn w:val="style65"/>
    <w:next w:val="style85"/>
    <w:uiPriority w:val="99"/>
    <w:rPr>
      <w:color w:val="1f4e79"/>
      <w:u w:val="single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paragraph" w:styleId="style34">
    <w:name w:val="caption"/>
    <w:basedOn w:val="style0"/>
    <w:next w:val="style0"/>
    <w:qFormat/>
    <w:uiPriority w:val="35"/>
    <w:pPr>
      <w:spacing w:after="200"/>
    </w:pPr>
    <w:rPr>
      <w:i/>
      <w:iCs/>
      <w:color w:val="44546a"/>
      <w:szCs w:val="18"/>
    </w:rPr>
  </w:style>
  <w:style w:type="paragraph" w:styleId="style153">
    <w:name w:val="Balloon Text"/>
    <w:basedOn w:val="style0"/>
    <w:next w:val="style153"/>
    <w:link w:val="style4110"/>
    <w:uiPriority w:val="99"/>
    <w:pPr/>
    <w:rPr>
      <w:rFonts w:ascii="Segoe UI" w:cs="Segoe UI" w:hAnsi="Segoe UI"/>
      <w:szCs w:val="18"/>
    </w:rPr>
  </w:style>
  <w:style w:type="character" w:customStyle="1" w:styleId="style4110">
    <w:name w:val="Balloon Text Char"/>
    <w:basedOn w:val="style65"/>
    <w:next w:val="style4110"/>
    <w:link w:val="style153"/>
    <w:uiPriority w:val="99"/>
    <w:rPr>
      <w:rFonts w:ascii="Segoe UI" w:cs="Segoe UI" w:hAnsi="Segoe UI"/>
      <w:szCs w:val="18"/>
    </w:rPr>
  </w:style>
  <w:style w:type="paragraph" w:styleId="style84">
    <w:name w:val="Block Text"/>
    <w:basedOn w:val="style0"/>
    <w:next w:val="style84"/>
    <w:uiPriority w:val="99"/>
    <w:pPr>
      <w:pBdr>
        <w:left w:val="single" w:sz="2" w:space="10" w:color="5b9bd5" w:shadow="true" w:frame="true"/>
        <w:right w:val="single" w:sz="2" w:space="10" w:color="5b9bd5" w:shadow="true" w:frame="true"/>
        <w:top w:val="single" w:sz="2" w:space="10" w:color="5b9bd5" w:shadow="true" w:frame="true"/>
        <w:bottom w:val="single" w:sz="2" w:space="10" w:color="5b9bd5" w:shadow="true" w:frame="true"/>
      </w:pBdr>
      <w:ind w:left="1152" w:right="1152"/>
    </w:pPr>
    <w:rPr>
      <w:rFonts w:eastAsia="宋体"/>
      <w:i/>
      <w:iCs/>
      <w:color w:val="1f4e79"/>
    </w:rPr>
  </w:style>
  <w:style w:type="paragraph" w:styleId="style81">
    <w:name w:val="Body Text 3"/>
    <w:basedOn w:val="style0"/>
    <w:next w:val="style81"/>
    <w:link w:val="style4111"/>
    <w:uiPriority w:val="99"/>
    <w:pPr>
      <w:spacing w:after="120"/>
    </w:pPr>
    <w:rPr>
      <w:szCs w:val="16"/>
    </w:rPr>
  </w:style>
  <w:style w:type="character" w:customStyle="1" w:styleId="style4111">
    <w:name w:val="Body Text 3 Char"/>
    <w:basedOn w:val="style65"/>
    <w:next w:val="style4111"/>
    <w:link w:val="style81"/>
    <w:uiPriority w:val="99"/>
    <w:rPr>
      <w:szCs w:val="16"/>
    </w:rPr>
  </w:style>
  <w:style w:type="paragraph" w:styleId="style83">
    <w:name w:val="Body Text Indent 3"/>
    <w:basedOn w:val="style0"/>
    <w:next w:val="style83"/>
    <w:link w:val="style4112"/>
    <w:uiPriority w:val="99"/>
    <w:pPr>
      <w:spacing w:after="120"/>
      <w:ind w:left="360"/>
    </w:pPr>
    <w:rPr>
      <w:szCs w:val="16"/>
    </w:rPr>
  </w:style>
  <w:style w:type="character" w:customStyle="1" w:styleId="style4112">
    <w:name w:val="Body Text Indent 3 Char"/>
    <w:basedOn w:val="style65"/>
    <w:next w:val="style4112"/>
    <w:link w:val="style83"/>
    <w:uiPriority w:val="99"/>
    <w:rPr>
      <w:szCs w:val="16"/>
    </w:rPr>
  </w:style>
  <w:style w:type="character" w:styleId="style39">
    <w:name w:val="annotation reference"/>
    <w:basedOn w:val="style65"/>
    <w:next w:val="style39"/>
    <w:uiPriority w:val="99"/>
    <w:rPr>
      <w:sz w:val="22"/>
      <w:szCs w:val="16"/>
    </w:rPr>
  </w:style>
  <w:style w:type="paragraph" w:styleId="style30">
    <w:name w:val="annotation text"/>
    <w:basedOn w:val="style0"/>
    <w:next w:val="style30"/>
    <w:link w:val="style4113"/>
    <w:uiPriority w:val="99"/>
    <w:pPr/>
    <w:rPr>
      <w:szCs w:val="20"/>
    </w:rPr>
  </w:style>
  <w:style w:type="character" w:customStyle="1" w:styleId="style4113">
    <w:name w:val="Comment Text Char"/>
    <w:basedOn w:val="style65"/>
    <w:next w:val="style4113"/>
    <w:link w:val="style30"/>
    <w:uiPriority w:val="99"/>
    <w:rPr>
      <w:szCs w:val="20"/>
    </w:rPr>
  </w:style>
  <w:style w:type="paragraph" w:styleId="style106">
    <w:name w:val="annotation subject"/>
    <w:basedOn w:val="style30"/>
    <w:next w:val="style30"/>
    <w:link w:val="style4114"/>
    <w:uiPriority w:val="99"/>
    <w:pPr/>
    <w:rPr>
      <w:b/>
      <w:bCs/>
    </w:rPr>
  </w:style>
  <w:style w:type="character" w:customStyle="1" w:styleId="style4114">
    <w:name w:val="Comment Subject Char"/>
    <w:basedOn w:val="style4113"/>
    <w:next w:val="style4114"/>
    <w:link w:val="style106"/>
    <w:uiPriority w:val="99"/>
    <w:rPr>
      <w:b/>
      <w:bCs/>
      <w:szCs w:val="20"/>
    </w:rPr>
  </w:style>
  <w:style w:type="paragraph" w:styleId="style89">
    <w:name w:val="Document Map"/>
    <w:basedOn w:val="style0"/>
    <w:next w:val="style89"/>
    <w:link w:val="style4115"/>
    <w:uiPriority w:val="99"/>
    <w:pPr/>
    <w:rPr>
      <w:rFonts w:ascii="Segoe UI" w:cs="Segoe UI" w:hAnsi="Segoe UI"/>
      <w:szCs w:val="16"/>
    </w:rPr>
  </w:style>
  <w:style w:type="character" w:customStyle="1" w:styleId="style4115">
    <w:name w:val="Document Map Char"/>
    <w:basedOn w:val="style65"/>
    <w:next w:val="style4115"/>
    <w:link w:val="style89"/>
    <w:uiPriority w:val="99"/>
    <w:rPr>
      <w:rFonts w:ascii="Segoe UI" w:cs="Segoe UI" w:hAnsi="Segoe UI"/>
      <w:szCs w:val="16"/>
    </w:rPr>
  </w:style>
  <w:style w:type="paragraph" w:styleId="style43">
    <w:name w:val="endnote text"/>
    <w:basedOn w:val="style0"/>
    <w:next w:val="style43"/>
    <w:link w:val="style4116"/>
    <w:uiPriority w:val="99"/>
    <w:pPr/>
    <w:rPr>
      <w:szCs w:val="20"/>
    </w:rPr>
  </w:style>
  <w:style w:type="character" w:customStyle="1" w:styleId="style4116">
    <w:name w:val="Endnote Text Char"/>
    <w:basedOn w:val="style65"/>
    <w:next w:val="style4116"/>
    <w:link w:val="style43"/>
    <w:uiPriority w:val="99"/>
    <w:rPr>
      <w:szCs w:val="20"/>
    </w:rPr>
  </w:style>
  <w:style w:type="paragraph" w:styleId="style37">
    <w:name w:val="envelope return"/>
    <w:basedOn w:val="style0"/>
    <w:next w:val="style37"/>
    <w:uiPriority w:val="99"/>
    <w:pPr/>
    <w:rPr>
      <w:rFonts w:ascii="Calibri Light" w:cs="宋体" w:eastAsia="宋体" w:hAnsi="Calibri Light"/>
      <w:szCs w:val="20"/>
    </w:rPr>
  </w:style>
  <w:style w:type="paragraph" w:styleId="style29">
    <w:name w:val="footnote text"/>
    <w:basedOn w:val="style0"/>
    <w:next w:val="style29"/>
    <w:link w:val="style4117"/>
    <w:uiPriority w:val="99"/>
    <w:pPr/>
    <w:rPr>
      <w:szCs w:val="20"/>
    </w:rPr>
  </w:style>
  <w:style w:type="character" w:customStyle="1" w:styleId="style4117">
    <w:name w:val="Footnote Text Char"/>
    <w:basedOn w:val="style65"/>
    <w:next w:val="style4117"/>
    <w:link w:val="style29"/>
    <w:uiPriority w:val="99"/>
    <w:rPr>
      <w:szCs w:val="20"/>
    </w:rPr>
  </w:style>
  <w:style w:type="character" w:styleId="style98">
    <w:name w:val="HTML Code"/>
    <w:basedOn w:val="style65"/>
    <w:next w:val="style98"/>
    <w:uiPriority w:val="99"/>
    <w:rPr>
      <w:rFonts w:ascii="Consolas" w:hAnsi="Consolas"/>
      <w:sz w:val="22"/>
      <w:szCs w:val="20"/>
    </w:rPr>
  </w:style>
  <w:style w:type="character" w:styleId="style100">
    <w:name w:val="HTML Keyboard"/>
    <w:basedOn w:val="style65"/>
    <w:next w:val="style100"/>
    <w:uiPriority w:val="99"/>
    <w:rPr>
      <w:rFonts w:ascii="Consolas" w:hAnsi="Consolas"/>
      <w:sz w:val="22"/>
      <w:szCs w:val="20"/>
    </w:rPr>
  </w:style>
  <w:style w:type="paragraph" w:styleId="style101">
    <w:name w:val="HTML Preformatted"/>
    <w:basedOn w:val="style0"/>
    <w:next w:val="style101"/>
    <w:link w:val="style4118"/>
    <w:uiPriority w:val="99"/>
    <w:pPr/>
    <w:rPr>
      <w:rFonts w:ascii="Consolas" w:hAnsi="Consolas"/>
      <w:szCs w:val="20"/>
    </w:rPr>
  </w:style>
  <w:style w:type="character" w:customStyle="1" w:styleId="style4118">
    <w:name w:val="HTML Preformatted Char"/>
    <w:basedOn w:val="style65"/>
    <w:next w:val="style4118"/>
    <w:link w:val="style101"/>
    <w:uiPriority w:val="99"/>
    <w:rPr>
      <w:rFonts w:ascii="Consolas" w:hAnsi="Consolas"/>
      <w:szCs w:val="20"/>
    </w:rPr>
  </w:style>
  <w:style w:type="character" w:styleId="style103">
    <w:name w:val="HTML Typewriter"/>
    <w:basedOn w:val="style65"/>
    <w:next w:val="style103"/>
    <w:uiPriority w:val="99"/>
    <w:rPr>
      <w:rFonts w:ascii="Consolas" w:hAnsi="Consolas"/>
      <w:sz w:val="22"/>
      <w:szCs w:val="20"/>
    </w:rPr>
  </w:style>
  <w:style w:type="paragraph" w:styleId="style45">
    <w:name w:val="macro"/>
    <w:next w:val="style45"/>
    <w:link w:val="style4119"/>
    <w:uiPriority w:val="99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</w:pPr>
    <w:rPr>
      <w:rFonts w:ascii="Consolas" w:hAnsi="Consolas"/>
      <w:szCs w:val="20"/>
    </w:rPr>
  </w:style>
  <w:style w:type="character" w:customStyle="1" w:styleId="style4119">
    <w:name w:val="Macro Text Char"/>
    <w:basedOn w:val="style65"/>
    <w:next w:val="style4119"/>
    <w:link w:val="style45"/>
    <w:uiPriority w:val="99"/>
    <w:rPr>
      <w:rFonts w:ascii="Consolas" w:hAnsi="Consolas"/>
      <w:szCs w:val="20"/>
    </w:rPr>
  </w:style>
  <w:style w:type="paragraph" w:styleId="style90">
    <w:name w:val="Plain Text"/>
    <w:basedOn w:val="style0"/>
    <w:next w:val="style90"/>
    <w:link w:val="style4120"/>
    <w:uiPriority w:val="99"/>
    <w:pPr/>
    <w:rPr>
      <w:rFonts w:ascii="Consolas" w:hAnsi="Consolas"/>
      <w:szCs w:val="21"/>
    </w:rPr>
  </w:style>
  <w:style w:type="character" w:customStyle="1" w:styleId="style4120">
    <w:name w:val="Plain Text Char"/>
    <w:basedOn w:val="style65"/>
    <w:next w:val="style4120"/>
    <w:link w:val="style90"/>
    <w:uiPriority w:val="99"/>
    <w:rPr>
      <w:rFonts w:ascii="Consolas" w:hAnsi="Consolas"/>
      <w:szCs w:val="21"/>
    </w:rPr>
  </w:style>
  <w:style w:type="character" w:styleId="style156">
    <w:name w:val="Placeholder Text"/>
    <w:basedOn w:val="style65"/>
    <w:next w:val="style156"/>
    <w:uiPriority w:val="99"/>
    <w:rPr>
      <w:color w:val="3b3838"/>
    </w:rPr>
  </w:style>
  <w:style w:type="paragraph" w:styleId="style31">
    <w:name w:val="header"/>
    <w:basedOn w:val="style0"/>
    <w:next w:val="style31"/>
    <w:link w:val="style4121"/>
    <w:uiPriority w:val="99"/>
    <w:pPr/>
  </w:style>
  <w:style w:type="character" w:customStyle="1" w:styleId="style4121">
    <w:name w:val="Header Char_9d867522-d6d7-4e37-b7e2-12e1e7f8c0cd"/>
    <w:basedOn w:val="style65"/>
    <w:next w:val="style4121"/>
    <w:link w:val="style31"/>
    <w:uiPriority w:val="99"/>
  </w:style>
  <w:style w:type="paragraph" w:styleId="style32">
    <w:name w:val="footer"/>
    <w:basedOn w:val="style0"/>
    <w:next w:val="style32"/>
    <w:link w:val="style4122"/>
    <w:uiPriority w:val="99"/>
    <w:pPr/>
  </w:style>
  <w:style w:type="character" w:customStyle="1" w:styleId="style4122">
    <w:name w:val="Footer Char_c9ca3b72-2319-49c6-bf65-241ea7be3525"/>
    <w:basedOn w:val="style65"/>
    <w:next w:val="style4122"/>
    <w:link w:val="style32"/>
    <w:uiPriority w:val="99"/>
  </w:style>
  <w:style w:type="paragraph" w:styleId="style27">
    <w:name w:val="toc 9"/>
    <w:basedOn w:val="style0"/>
    <w:next w:val="style0"/>
    <w:uiPriority w:val="39"/>
    <w:pPr>
      <w:spacing w:after="120"/>
      <w:ind w:left="1757"/>
    </w:pPr>
    <w:rPr/>
  </w:style>
  <w:style w:type="paragraph" w:styleId="style179">
    <w:name w:val="List Paragraph"/>
    <w:basedOn w:val="style0"/>
    <w:next w:val="style179"/>
    <w:qFormat/>
    <w:uiPriority w:val="34"/>
    <w:pPr>
      <w:spacing w:after="200" w:lineRule="auto" w:line="276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{4B89E75D-2E2F-4BDA-B47F-96A16952A568}tf02786999</Template>
  <TotalTime>0</TotalTime>
  <Words>126</Words>
  <Pages>1</Pages>
  <Characters>736</Characters>
  <Application>WPS Office</Application>
  <DocSecurity>0</DocSecurity>
  <Paragraphs>47</Paragraphs>
  <ScaleCrop>false</ScaleCrop>
  <LinksUpToDate>false</LinksUpToDate>
  <CharactersWithSpaces>838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2022-07-22T06:35:15Z</dcterms:created>
  <dc:creator>RIAN</dc:creator>
  <lastModifiedBy>CPH2219</lastModifiedBy>
  <lastPrinted>2020-04-18T13:53:00Z</lastPrinted>
  <dcterms:modified xsi:type="dcterms:W3CDTF">2022-07-22T06:35:15Z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ICV">
    <vt:lpwstr>1a90612029a44ed09bedeeab0146c4d5</vt:lpwstr>
  </property>
</Properties>
</file>